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1018"/>
        <w:gridCol w:w="6012"/>
      </w:tblGrid>
      <w:tr w:rsidR="003D1B71" w:rsidTr="001731AA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1018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012" w:type="dxa"/>
            <w:tcBorders>
              <w:bottom w:val="nil"/>
            </w:tcBorders>
          </w:tcPr>
          <w:p w:rsidR="003D1B71" w:rsidRPr="00310F17" w:rsidRDefault="001731AA" w:rsidP="001731AA">
            <w:pPr>
              <w:pStyle w:val="Title"/>
            </w:pPr>
            <w:r>
              <w:t>SWATHI M</w:t>
            </w:r>
            <w:r w:rsidR="003D1B71" w:rsidRPr="00310F17">
              <w:br/>
            </w:r>
          </w:p>
        </w:tc>
      </w:tr>
      <w:tr w:rsidR="003D1B71" w:rsidTr="001731AA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1018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12" w:type="dxa"/>
            <w:vMerge w:val="restart"/>
            <w:tcBorders>
              <w:bottom w:val="nil"/>
            </w:tcBorders>
            <w:vAlign w:val="bottom"/>
          </w:tcPr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CF29C672E69D4C4E83A4A985B5AE0056"/>
              </w:placeholder>
              <w:temporary/>
              <w:showingPlcHdr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1731AA" w:rsidRPr="00740017" w:rsidRDefault="001731AA" w:rsidP="00353B60">
            <w:pPr>
              <w:pStyle w:val="SchoolName"/>
            </w:pPr>
            <w:r>
              <w:t>GOVERNMENT GIRLS HIGHER SECONDARY SCHOOL</w:t>
            </w:r>
            <w:r w:rsidR="003D1B71" w:rsidRPr="00740017">
              <w:t xml:space="preserve">, </w:t>
            </w:r>
            <w:r>
              <w:t>PARANGIPETTAI,TAMIL NADU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54"/>
              <w:gridCol w:w="1154"/>
              <w:gridCol w:w="1154"/>
              <w:gridCol w:w="1155"/>
              <w:gridCol w:w="1155"/>
            </w:tblGrid>
            <w:tr w:rsidR="008A1953" w:rsidTr="008A1953">
              <w:tc>
                <w:tcPr>
                  <w:tcW w:w="1154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 xml:space="preserve">YEAR OF PASSING </w:t>
                  </w:r>
                </w:p>
              </w:tc>
              <w:tc>
                <w:tcPr>
                  <w:tcW w:w="1154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QUALIFICATION</w:t>
                  </w:r>
                </w:p>
              </w:tc>
              <w:tc>
                <w:tcPr>
                  <w:tcW w:w="1154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SUBJECT</w:t>
                  </w:r>
                </w:p>
              </w:tc>
              <w:tc>
                <w:tcPr>
                  <w:tcW w:w="1155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SCHOOL/COLLEGE</w:t>
                  </w:r>
                </w:p>
              </w:tc>
              <w:tc>
                <w:tcPr>
                  <w:tcW w:w="1155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PERCENTAGE</w:t>
                  </w:r>
                </w:p>
              </w:tc>
            </w:tr>
            <w:tr w:rsidR="008A1953" w:rsidTr="008A1953">
              <w:tc>
                <w:tcPr>
                  <w:tcW w:w="1154" w:type="dxa"/>
                </w:tcPr>
                <w:p w:rsidR="008A1953" w:rsidRDefault="00B82334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2019</w:t>
                  </w:r>
                </w:p>
              </w:tc>
              <w:tc>
                <w:tcPr>
                  <w:tcW w:w="1154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10</w:t>
                  </w:r>
                  <w:r w:rsidRPr="008A1953">
                    <w:rPr>
                      <w:rFonts w:ascii="Calibri" w:hAnsi="Calibri" w:cs="Calibri"/>
                      <w:vertAlign w:val="superscript"/>
                    </w:rPr>
                    <w:t>th</w:t>
                  </w:r>
                </w:p>
              </w:tc>
              <w:tc>
                <w:tcPr>
                  <w:tcW w:w="1154" w:type="dxa"/>
                </w:tcPr>
                <w:p w:rsidR="008A1953" w:rsidRDefault="006C3139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ALL</w:t>
                  </w:r>
                </w:p>
              </w:tc>
              <w:tc>
                <w:tcPr>
                  <w:tcW w:w="1155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GGHSSCHOOL</w:t>
                  </w:r>
                </w:p>
              </w:tc>
              <w:tc>
                <w:tcPr>
                  <w:tcW w:w="1155" w:type="dxa"/>
                </w:tcPr>
                <w:p w:rsidR="008A1953" w:rsidRDefault="00B82334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39.8%</w:t>
                  </w:r>
                </w:p>
              </w:tc>
            </w:tr>
            <w:tr w:rsidR="008A1953" w:rsidTr="008A1953">
              <w:tc>
                <w:tcPr>
                  <w:tcW w:w="1154" w:type="dxa"/>
                </w:tcPr>
                <w:p w:rsidR="008A1953" w:rsidRDefault="00B82334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2021</w:t>
                  </w:r>
                </w:p>
              </w:tc>
              <w:tc>
                <w:tcPr>
                  <w:tcW w:w="1154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12</w:t>
                  </w:r>
                  <w:r>
                    <w:rPr>
                      <w:rFonts w:ascii="Calibri" w:hAnsi="Calibri" w:cs="Calibri"/>
                      <w:vertAlign w:val="superscript"/>
                    </w:rPr>
                    <w:t>th</w:t>
                  </w:r>
                </w:p>
              </w:tc>
              <w:tc>
                <w:tcPr>
                  <w:tcW w:w="1154" w:type="dxa"/>
                </w:tcPr>
                <w:p w:rsidR="008A1953" w:rsidRDefault="006C3139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ALL</w:t>
                  </w:r>
                </w:p>
              </w:tc>
              <w:tc>
                <w:tcPr>
                  <w:tcW w:w="1155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GGHSSCHOOL</w:t>
                  </w:r>
                </w:p>
              </w:tc>
              <w:tc>
                <w:tcPr>
                  <w:tcW w:w="1155" w:type="dxa"/>
                </w:tcPr>
                <w:p w:rsidR="008A1953" w:rsidRDefault="00B82334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57.3%</w:t>
                  </w:r>
                </w:p>
              </w:tc>
            </w:tr>
            <w:tr w:rsidR="008A1953" w:rsidTr="008A1953">
              <w:tc>
                <w:tcPr>
                  <w:tcW w:w="1154" w:type="dxa"/>
                </w:tcPr>
                <w:p w:rsidR="008A1953" w:rsidRDefault="00B82334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2024</w:t>
                  </w:r>
                </w:p>
              </w:tc>
              <w:tc>
                <w:tcPr>
                  <w:tcW w:w="1154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BCA</w:t>
                  </w:r>
                </w:p>
              </w:tc>
              <w:tc>
                <w:tcPr>
                  <w:tcW w:w="1154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COMPUTER APPLICATION</w:t>
                  </w:r>
                </w:p>
              </w:tc>
              <w:tc>
                <w:tcPr>
                  <w:tcW w:w="1155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SHREE RAGHAVENDRA ARTS AND SCIENCE COOLEGE</w:t>
                  </w:r>
                </w:p>
              </w:tc>
              <w:tc>
                <w:tcPr>
                  <w:tcW w:w="1155" w:type="dxa"/>
                </w:tcPr>
                <w:p w:rsidR="008A1953" w:rsidRDefault="008A1953" w:rsidP="008A1953">
                  <w:pPr>
                    <w:pStyle w:val="ListBullet"/>
                    <w:numPr>
                      <w:ilvl w:val="0"/>
                      <w:numId w:val="0"/>
                    </w:numPr>
                    <w:rPr>
                      <w:rFonts w:ascii="Calibri" w:hAnsi="Calibri" w:cs="Calibri"/>
                    </w:rPr>
                  </w:pPr>
                  <w:r>
                    <w:rPr>
                      <w:rFonts w:ascii="Calibri" w:hAnsi="Calibri" w:cs="Calibri"/>
                    </w:rPr>
                    <w:t>75</w:t>
                  </w:r>
                  <w:r w:rsidR="00B82334">
                    <w:rPr>
                      <w:rFonts w:ascii="Calibri" w:hAnsi="Calibri" w:cs="Calibri"/>
                    </w:rPr>
                    <w:t>%</w:t>
                  </w:r>
                </w:p>
              </w:tc>
            </w:tr>
          </w:tbl>
          <w:p w:rsidR="001731AA" w:rsidRPr="00F446BB" w:rsidRDefault="001731AA" w:rsidP="008A1953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:rsidR="003D1B71" w:rsidRDefault="006C3139" w:rsidP="006C3139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Software skills</w:t>
            </w:r>
          </w:p>
          <w:p w:rsidR="006C3139" w:rsidRDefault="006C3139" w:rsidP="006C3139">
            <w:r>
              <w:t>Languages Knows:</w:t>
            </w:r>
          </w:p>
          <w:p w:rsidR="006C3139" w:rsidRDefault="006C3139" w:rsidP="006C3139">
            <w:r>
              <w:t>C languages</w:t>
            </w:r>
          </w:p>
          <w:p w:rsidR="006C3139" w:rsidRDefault="006C3139" w:rsidP="006C3139">
            <w:r>
              <w:t>C++</w:t>
            </w:r>
          </w:p>
          <w:p w:rsidR="006C3139" w:rsidRDefault="006C3139" w:rsidP="006C3139">
            <w:r>
              <w:t>JAVA</w:t>
            </w:r>
          </w:p>
          <w:p w:rsidR="003B5652" w:rsidRDefault="003B5652" w:rsidP="006C3139"/>
          <w:p w:rsidR="006C3139" w:rsidRDefault="003B5652" w:rsidP="006C3139">
            <w:r>
              <w:t>Scripting:</w:t>
            </w:r>
          </w:p>
          <w:p w:rsidR="003B5652" w:rsidRDefault="003B5652" w:rsidP="006C3139">
            <w:r>
              <w:t>Html</w:t>
            </w:r>
          </w:p>
          <w:p w:rsidR="003B5652" w:rsidRPr="006C3139" w:rsidRDefault="003B5652" w:rsidP="006C3139"/>
          <w:p w:rsidR="003D1B71" w:rsidRPr="00E572D6" w:rsidRDefault="003B5652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Personal Information</w:t>
            </w:r>
          </w:p>
          <w:p w:rsidR="003D1B71" w:rsidRDefault="003B565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NAME: SWATHI.M</w:t>
            </w:r>
          </w:p>
          <w:p w:rsidR="003B5652" w:rsidRDefault="003B565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DOB:15.01.2004</w:t>
            </w:r>
          </w:p>
          <w:p w:rsidR="003B5652" w:rsidRDefault="003B565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SEX:FEMALE</w:t>
            </w:r>
          </w:p>
          <w:p w:rsidR="003B5652" w:rsidRDefault="003B5652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MARITAL STATUS:UNMARI</w:t>
            </w:r>
            <w:r w:rsidR="00B407C5">
              <w:rPr>
                <w:rFonts w:ascii="Calibri" w:hAnsi="Calibri" w:cs="Calibri"/>
              </w:rPr>
              <w:t>TAL</w:t>
            </w:r>
          </w:p>
          <w:p w:rsidR="00B407C5" w:rsidRDefault="00B407C5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NATIONALITY:INDIAN</w:t>
            </w:r>
          </w:p>
          <w:p w:rsidR="00B407C5" w:rsidRDefault="00B407C5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RELIDION:HINDU</w:t>
            </w:r>
          </w:p>
          <w:p w:rsidR="00B407C5" w:rsidRDefault="00B407C5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COMMUNITY:MBC</w:t>
            </w:r>
          </w:p>
          <w:p w:rsidR="00B407C5" w:rsidRDefault="00B407C5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LANGUAGES:TAMIL,ENGLISH</w:t>
            </w:r>
          </w:p>
          <w:p w:rsidR="00B407C5" w:rsidRDefault="00B407C5" w:rsidP="00AC6C7E">
            <w:pPr>
              <w:rPr>
                <w:rFonts w:ascii="Calibri" w:hAnsi="Calibri" w:cs="Calibri"/>
              </w:rPr>
            </w:pPr>
          </w:p>
          <w:p w:rsidR="00B42CC8" w:rsidRDefault="00B407C5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EXTRA CURRICULAR ACTIVITIES</w:t>
            </w:r>
          </w:p>
          <w:p w:rsidR="00B407C5" w:rsidRDefault="00BB5203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*I WINNER OF ZONAL CHESS COMPETITION</w:t>
            </w:r>
          </w:p>
          <w:p w:rsidR="00B407C5" w:rsidRDefault="00B407C5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*ACTIVE BLOOD DONER</w:t>
            </w:r>
          </w:p>
          <w:p w:rsidR="00B407C5" w:rsidRDefault="00BB5203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*I WAS A </w:t>
            </w:r>
            <w:bookmarkStart w:id="0" w:name="_GoBack"/>
            <w:bookmarkEnd w:id="0"/>
            <w:r w:rsidR="00B407C5">
              <w:rPr>
                <w:rFonts w:ascii="Calibri" w:hAnsi="Calibri" w:cs="Calibri"/>
              </w:rPr>
              <w:t>SCHOOL LEADER</w:t>
            </w:r>
          </w:p>
          <w:p w:rsidR="00B407C5" w:rsidRPr="00740017" w:rsidRDefault="00B407C5" w:rsidP="00AC6C7E">
            <w:pPr>
              <w:rPr>
                <w:rFonts w:ascii="Calibri" w:hAnsi="Calibri" w:cs="Calibri"/>
              </w:rPr>
            </w:pPr>
          </w:p>
          <w:p w:rsidR="003D1B71" w:rsidRPr="00E572D6" w:rsidRDefault="00B407C5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I DECLARED THAT THE ABOVE MENTIONED DETAILS ARE TRUE TO THE BEST OF MY KNOWLEDGE.</w:t>
            </w:r>
          </w:p>
          <w:p w:rsidR="003D1B71" w:rsidRPr="0056708E" w:rsidRDefault="003D1B71" w:rsidP="00B407C5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:rsidTr="001731AA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1018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12" w:type="dxa"/>
            <w:vMerge/>
          </w:tcPr>
          <w:p w:rsidR="003D1B71" w:rsidRPr="00590471" w:rsidRDefault="003D1B71" w:rsidP="00222466"/>
        </w:tc>
      </w:tr>
      <w:tr w:rsidR="003D1B71" w:rsidTr="001731AA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group w14:anchorId="737FE03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Default="006C3139" w:rsidP="00380FD1">
            <w:pPr>
              <w:pStyle w:val="Information"/>
            </w:pPr>
            <w:r>
              <w:t>27/A,RENGAPILLAI MADAPAM,</w:t>
            </w:r>
          </w:p>
          <w:p w:rsidR="006C3139" w:rsidRDefault="006C3139" w:rsidP="00380FD1">
            <w:pPr>
              <w:pStyle w:val="Information"/>
            </w:pPr>
            <w:r>
              <w:t>PARANGIPETTAI</w:t>
            </w:r>
          </w:p>
          <w:p w:rsidR="003B5652" w:rsidRDefault="003B5652" w:rsidP="00380FD1">
            <w:pPr>
              <w:pStyle w:val="Information"/>
            </w:pPr>
            <w:r>
              <w:t>BHUVANAGIRI,</w:t>
            </w:r>
          </w:p>
          <w:p w:rsidR="003B5652" w:rsidRDefault="003B5652" w:rsidP="00380FD1">
            <w:pPr>
              <w:pStyle w:val="Information"/>
            </w:pPr>
            <w:r>
              <w:t xml:space="preserve">CUDDALORE, </w:t>
            </w:r>
          </w:p>
          <w:p w:rsidR="003B5652" w:rsidRPr="00380FD1" w:rsidRDefault="003B5652" w:rsidP="00380FD1">
            <w:pPr>
              <w:pStyle w:val="Information"/>
            </w:pPr>
            <w:r>
              <w:t>TAMIL NADU</w:t>
            </w:r>
          </w:p>
          <w:p w:rsidR="003D1B71" w:rsidRPr="00380FD1" w:rsidRDefault="003D1B71" w:rsidP="006C3139">
            <w:pPr>
              <w:pStyle w:val="Information"/>
            </w:pPr>
          </w:p>
        </w:tc>
        <w:tc>
          <w:tcPr>
            <w:tcW w:w="1018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12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1731AA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1018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12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1731AA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group w14:anchorId="0802EE12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6C3139" w:rsidP="006C3139">
            <w:pPr>
              <w:pStyle w:val="Information"/>
            </w:pPr>
            <w:r>
              <w:t>9597792544</w:t>
            </w:r>
          </w:p>
        </w:tc>
        <w:tc>
          <w:tcPr>
            <w:tcW w:w="1018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12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1731AA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1018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12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1731AA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group w14:anchorId="554F3993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6C3139" w:rsidP="006C3139">
            <w:pPr>
              <w:pStyle w:val="Information"/>
            </w:pPr>
            <w:r>
              <w:t>Swathimurugaiyan2004@gamil.com</w:t>
            </w:r>
          </w:p>
        </w:tc>
        <w:tc>
          <w:tcPr>
            <w:tcW w:w="1018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12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1731AA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1018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012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1731AA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</w:tc>
        <w:tc>
          <w:tcPr>
            <w:tcW w:w="1018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012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1731AA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1018" w:type="dxa"/>
          </w:tcPr>
          <w:p w:rsidR="003D1B71" w:rsidRDefault="003D1B71" w:rsidP="00222466"/>
        </w:tc>
        <w:tc>
          <w:tcPr>
            <w:tcW w:w="6012" w:type="dxa"/>
            <w:vMerge/>
          </w:tcPr>
          <w:p w:rsidR="003D1B71" w:rsidRDefault="003D1B71" w:rsidP="00222466"/>
        </w:tc>
      </w:tr>
    </w:tbl>
    <w:p w:rsidR="007F5B63" w:rsidRDefault="00B82334" w:rsidP="006D79A8">
      <w:pPr>
        <w:pStyle w:val="BodyText"/>
      </w:pPr>
      <w:r>
        <w:lastRenderedPageBreak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82334" w:rsidRPr="00CE1E3D" w:rsidRDefault="00B82334" w:rsidP="006D79A8">
      <w:pPr>
        <w:pStyle w:val="BodyText"/>
      </w:pPr>
      <w:r>
        <w:t xml:space="preserve">                                                                                                                                                                                                  M.SWATHI</w:t>
      </w:r>
    </w:p>
    <w:sectPr w:rsidR="00B82334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20FF" w:rsidRDefault="006420FF" w:rsidP="00590471">
      <w:r>
        <w:separator/>
      </w:r>
    </w:p>
  </w:endnote>
  <w:endnote w:type="continuationSeparator" w:id="0">
    <w:p w:rsidR="006420FF" w:rsidRDefault="006420FF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20FF" w:rsidRDefault="006420FF" w:rsidP="00590471">
      <w:r>
        <w:separator/>
      </w:r>
    </w:p>
  </w:footnote>
  <w:footnote w:type="continuationSeparator" w:id="0">
    <w:p w:rsidR="006420FF" w:rsidRDefault="006420FF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w15="http://schemas.microsoft.com/office/word/2012/wordml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5="http://schemas.microsoft.com/office/word/2012/wordml" xmlns:cx="http://schemas.microsoft.com/office/drawing/2014/chartex">
          <w:pict>
            <v:group w14:anchorId="6F5C7FDB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31AA"/>
    <w:rsid w:val="00060042"/>
    <w:rsid w:val="000732ED"/>
    <w:rsid w:val="0008685D"/>
    <w:rsid w:val="00090860"/>
    <w:rsid w:val="00112FD7"/>
    <w:rsid w:val="00150ABD"/>
    <w:rsid w:val="001731AA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B5652"/>
    <w:rsid w:val="003D1B71"/>
    <w:rsid w:val="004E158A"/>
    <w:rsid w:val="00500CA8"/>
    <w:rsid w:val="00565C77"/>
    <w:rsid w:val="0056708E"/>
    <w:rsid w:val="005801E5"/>
    <w:rsid w:val="00590471"/>
    <w:rsid w:val="005D01FA"/>
    <w:rsid w:val="006420FF"/>
    <w:rsid w:val="00653E17"/>
    <w:rsid w:val="006A08E8"/>
    <w:rsid w:val="006C3139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A1953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07C5"/>
    <w:rsid w:val="00B4158A"/>
    <w:rsid w:val="00B42CC8"/>
    <w:rsid w:val="00B6466C"/>
    <w:rsid w:val="00B82334"/>
    <w:rsid w:val="00BB1B5D"/>
    <w:rsid w:val="00BB5203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3235D"/>
    <w:rsid w:val="00F32393"/>
    <w:rsid w:val="00F446BB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semiHidden="0" w:unhideWhenUsed="0"/>
    <w:lsdException w:name="Strong" w:semiHidden="0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2C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C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1" w:unhideWhenUsed="0"/>
    <w:lsdException w:name="heading 1" w:semiHidden="0" w:uiPriority="9" w:unhideWhenUsed="0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unhideWhenUsed="0" w:qFormat="1"/>
    <w:lsdException w:name="Subtitle" w:uiPriority="11" w:unhideWhenUsed="0"/>
    <w:lsdException w:name="Date" w:semiHidden="0" w:unhideWhenUsed="0"/>
    <w:lsdException w:name="Strong" w:semiHidden="0" w:uiPriority="22" w:unhideWhenUsed="0" w:qFormat="1"/>
    <w:lsdException w:name="Emphasis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uiPriority="29" w:unhideWhenUsed="0"/>
    <w:lsdException w:name="Intense Quote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/>
    <w:lsdException w:name="Intense Emphasis" w:uiPriority="21" w:unhideWhenUsed="0"/>
    <w:lsdException w:name="Subtle Reference" w:uiPriority="31" w:unhideWhenUsed="0"/>
    <w:lsdException w:name="Intense Reference" w:uiPriority="32" w:unhideWhenUsed="0"/>
    <w:lsdException w:name="Book Title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2C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2C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CF29C672E69D4C4E83A4A985B5AE00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FCAA40-C704-4D1B-B768-EB9E1953FB34}"/>
      </w:docPartPr>
      <w:docPartBody>
        <w:p w:rsidR="00867F8D" w:rsidRDefault="006736C1">
          <w:pPr>
            <w:pStyle w:val="CF29C672E69D4C4E83A4A985B5AE0056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6C1"/>
    <w:rsid w:val="006736C1"/>
    <w:rsid w:val="00867F8D"/>
    <w:rsid w:val="00D61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696857AA3B466EA4D7CF4F0ECE51DE">
    <w:name w:val="0C696857AA3B466EA4D7CF4F0ECE51DE"/>
  </w:style>
  <w:style w:type="paragraph" w:customStyle="1" w:styleId="7911E6B79DC54EF787089A109771B446">
    <w:name w:val="7911E6B79DC54EF787089A109771B446"/>
  </w:style>
  <w:style w:type="paragraph" w:customStyle="1" w:styleId="AF89C645351149B191084A53307BC4E5">
    <w:name w:val="AF89C645351149B191084A53307BC4E5"/>
  </w:style>
  <w:style w:type="paragraph" w:customStyle="1" w:styleId="507C753F1B57422D9A6DD75682FD9DD4">
    <w:name w:val="507C753F1B57422D9A6DD75682FD9DD4"/>
  </w:style>
  <w:style w:type="paragraph" w:customStyle="1" w:styleId="A4E92768B00444C0B9D7333FF87E7256">
    <w:name w:val="A4E92768B00444C0B9D7333FF87E7256"/>
  </w:style>
  <w:style w:type="paragraph" w:customStyle="1" w:styleId="2315D4086BA34F27B84D07132BDBE907">
    <w:name w:val="2315D4086BA34F27B84D07132BDBE907"/>
  </w:style>
  <w:style w:type="paragraph" w:customStyle="1" w:styleId="2C600506B8D44EA88014B6FF27C78038">
    <w:name w:val="2C600506B8D44EA88014B6FF27C78038"/>
  </w:style>
  <w:style w:type="paragraph" w:customStyle="1" w:styleId="11D0B5BE5B974D2AB0E0B8DF00F108D0">
    <w:name w:val="11D0B5BE5B974D2AB0E0B8DF00F108D0"/>
  </w:style>
  <w:style w:type="paragraph" w:customStyle="1" w:styleId="DEF9063A93F34C739BF7E3FB2E0B2963">
    <w:name w:val="DEF9063A93F34C739BF7E3FB2E0B2963"/>
  </w:style>
  <w:style w:type="paragraph" w:customStyle="1" w:styleId="64E5FE2DCCD548B0A42D7AD4F4AF3DE0">
    <w:name w:val="64E5FE2DCCD548B0A42D7AD4F4AF3DE0"/>
  </w:style>
  <w:style w:type="paragraph" w:customStyle="1" w:styleId="CFBEF2C0B4D842EF803754B6E84AF555">
    <w:name w:val="CFBEF2C0B4D842EF803754B6E84AF555"/>
  </w:style>
  <w:style w:type="paragraph" w:customStyle="1" w:styleId="5BC874099B74409BA6C555D896499E72">
    <w:name w:val="5BC874099B74409BA6C555D896499E72"/>
  </w:style>
  <w:style w:type="paragraph" w:customStyle="1" w:styleId="F1A27867E2FD4843B0EFB25E26D379AD">
    <w:name w:val="F1A27867E2FD4843B0EFB25E26D379AD"/>
  </w:style>
  <w:style w:type="paragraph" w:customStyle="1" w:styleId="27E33F9D00704ED69ABF65A2A5F93F60">
    <w:name w:val="27E33F9D00704ED69ABF65A2A5F93F60"/>
  </w:style>
  <w:style w:type="paragraph" w:customStyle="1" w:styleId="F2F7798586C34A8593D8310E58627B11">
    <w:name w:val="F2F7798586C34A8593D8310E58627B11"/>
  </w:style>
  <w:style w:type="paragraph" w:customStyle="1" w:styleId="B4299DE5A9B44BFE9E89025EA089647F">
    <w:name w:val="B4299DE5A9B44BFE9E89025EA089647F"/>
  </w:style>
  <w:style w:type="paragraph" w:customStyle="1" w:styleId="D9A25A4215984AF982A1B8696DD99022">
    <w:name w:val="D9A25A4215984AF982A1B8696DD99022"/>
  </w:style>
  <w:style w:type="paragraph" w:customStyle="1" w:styleId="43FDB9F788184099878F4A36ABF0ECF0">
    <w:name w:val="43FDB9F788184099878F4A36ABF0ECF0"/>
  </w:style>
  <w:style w:type="paragraph" w:customStyle="1" w:styleId="73C24488276447438858409760E0E090">
    <w:name w:val="73C24488276447438858409760E0E090"/>
  </w:style>
  <w:style w:type="paragraph" w:customStyle="1" w:styleId="CF29C672E69D4C4E83A4A985B5AE0056">
    <w:name w:val="CF29C672E69D4C4E83A4A985B5AE0056"/>
  </w:style>
  <w:style w:type="paragraph" w:customStyle="1" w:styleId="3D25EAAD3112469EB5BA670F3B56D4CF">
    <w:name w:val="3D25EAAD3112469EB5BA670F3B56D4CF"/>
  </w:style>
  <w:style w:type="paragraph" w:customStyle="1" w:styleId="F96A11129F7647B18149F6D9F12CC61F">
    <w:name w:val="F96A11129F7647B18149F6D9F12CC61F"/>
  </w:style>
  <w:style w:type="paragraph" w:customStyle="1" w:styleId="9A59A86EF8A14BC1AF9E717CDF706C20">
    <w:name w:val="9A59A86EF8A14BC1AF9E717CDF706C20"/>
  </w:style>
  <w:style w:type="paragraph" w:customStyle="1" w:styleId="811E8659646C436FBC7AE877CE0BEF24">
    <w:name w:val="811E8659646C436FBC7AE877CE0BEF24"/>
  </w:style>
  <w:style w:type="paragraph" w:customStyle="1" w:styleId="FB0C8B55E27D464ABA569A3D532255EE">
    <w:name w:val="FB0C8B55E27D464ABA569A3D532255EE"/>
  </w:style>
  <w:style w:type="paragraph" w:customStyle="1" w:styleId="9BE0A9F9A59F49CA94D38FEFD52D4DC9">
    <w:name w:val="9BE0A9F9A59F49CA94D38FEFD52D4DC9"/>
  </w:style>
  <w:style w:type="paragraph" w:customStyle="1" w:styleId="8FE73BD951F14B7296B59B591B5D5519">
    <w:name w:val="8FE73BD951F14B7296B59B591B5D5519"/>
  </w:style>
  <w:style w:type="paragraph" w:customStyle="1" w:styleId="713596D7DCAF442CA3CD57585F16C6B3">
    <w:name w:val="713596D7DCAF442CA3CD57585F16C6B3"/>
  </w:style>
  <w:style w:type="paragraph" w:customStyle="1" w:styleId="402B604B3E9542709B501701E1D28C98">
    <w:name w:val="402B604B3E9542709B501701E1D28C98"/>
  </w:style>
  <w:style w:type="paragraph" w:customStyle="1" w:styleId="BDA48D6C863846819B64F7B2EE122AF1">
    <w:name w:val="BDA48D6C863846819B64F7B2EE122AF1"/>
  </w:style>
  <w:style w:type="paragraph" w:customStyle="1" w:styleId="CEC85BA95B7548049985417D13D4A741">
    <w:name w:val="CEC85BA95B7548049985417D13D4A741"/>
  </w:style>
  <w:style w:type="paragraph" w:customStyle="1" w:styleId="4494C4FAD0FB4890A6AC7DE9D6EBD108">
    <w:name w:val="4494C4FAD0FB4890A6AC7DE9D6EBD108"/>
  </w:style>
  <w:style w:type="paragraph" w:customStyle="1" w:styleId="B1AEFFC9CE0845EEBE899160292C4450">
    <w:name w:val="B1AEFFC9CE0845EEBE899160292C445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F5690C7EA02481C930E2A908145A778">
    <w:name w:val="BF5690C7EA02481C930E2A908145A77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C696857AA3B466EA4D7CF4F0ECE51DE">
    <w:name w:val="0C696857AA3B466EA4D7CF4F0ECE51DE"/>
  </w:style>
  <w:style w:type="paragraph" w:customStyle="1" w:styleId="7911E6B79DC54EF787089A109771B446">
    <w:name w:val="7911E6B79DC54EF787089A109771B446"/>
  </w:style>
  <w:style w:type="paragraph" w:customStyle="1" w:styleId="AF89C645351149B191084A53307BC4E5">
    <w:name w:val="AF89C645351149B191084A53307BC4E5"/>
  </w:style>
  <w:style w:type="paragraph" w:customStyle="1" w:styleId="507C753F1B57422D9A6DD75682FD9DD4">
    <w:name w:val="507C753F1B57422D9A6DD75682FD9DD4"/>
  </w:style>
  <w:style w:type="paragraph" w:customStyle="1" w:styleId="A4E92768B00444C0B9D7333FF87E7256">
    <w:name w:val="A4E92768B00444C0B9D7333FF87E7256"/>
  </w:style>
  <w:style w:type="paragraph" w:customStyle="1" w:styleId="2315D4086BA34F27B84D07132BDBE907">
    <w:name w:val="2315D4086BA34F27B84D07132BDBE907"/>
  </w:style>
  <w:style w:type="paragraph" w:customStyle="1" w:styleId="2C600506B8D44EA88014B6FF27C78038">
    <w:name w:val="2C600506B8D44EA88014B6FF27C78038"/>
  </w:style>
  <w:style w:type="paragraph" w:customStyle="1" w:styleId="11D0B5BE5B974D2AB0E0B8DF00F108D0">
    <w:name w:val="11D0B5BE5B974D2AB0E0B8DF00F108D0"/>
  </w:style>
  <w:style w:type="paragraph" w:customStyle="1" w:styleId="DEF9063A93F34C739BF7E3FB2E0B2963">
    <w:name w:val="DEF9063A93F34C739BF7E3FB2E0B2963"/>
  </w:style>
  <w:style w:type="paragraph" w:customStyle="1" w:styleId="64E5FE2DCCD548B0A42D7AD4F4AF3DE0">
    <w:name w:val="64E5FE2DCCD548B0A42D7AD4F4AF3DE0"/>
  </w:style>
  <w:style w:type="paragraph" w:customStyle="1" w:styleId="CFBEF2C0B4D842EF803754B6E84AF555">
    <w:name w:val="CFBEF2C0B4D842EF803754B6E84AF555"/>
  </w:style>
  <w:style w:type="paragraph" w:customStyle="1" w:styleId="5BC874099B74409BA6C555D896499E72">
    <w:name w:val="5BC874099B74409BA6C555D896499E72"/>
  </w:style>
  <w:style w:type="paragraph" w:customStyle="1" w:styleId="F1A27867E2FD4843B0EFB25E26D379AD">
    <w:name w:val="F1A27867E2FD4843B0EFB25E26D379AD"/>
  </w:style>
  <w:style w:type="paragraph" w:customStyle="1" w:styleId="27E33F9D00704ED69ABF65A2A5F93F60">
    <w:name w:val="27E33F9D00704ED69ABF65A2A5F93F60"/>
  </w:style>
  <w:style w:type="paragraph" w:customStyle="1" w:styleId="F2F7798586C34A8593D8310E58627B11">
    <w:name w:val="F2F7798586C34A8593D8310E58627B11"/>
  </w:style>
  <w:style w:type="paragraph" w:customStyle="1" w:styleId="B4299DE5A9B44BFE9E89025EA089647F">
    <w:name w:val="B4299DE5A9B44BFE9E89025EA089647F"/>
  </w:style>
  <w:style w:type="paragraph" w:customStyle="1" w:styleId="D9A25A4215984AF982A1B8696DD99022">
    <w:name w:val="D9A25A4215984AF982A1B8696DD99022"/>
  </w:style>
  <w:style w:type="paragraph" w:customStyle="1" w:styleId="43FDB9F788184099878F4A36ABF0ECF0">
    <w:name w:val="43FDB9F788184099878F4A36ABF0ECF0"/>
  </w:style>
  <w:style w:type="paragraph" w:customStyle="1" w:styleId="73C24488276447438858409760E0E090">
    <w:name w:val="73C24488276447438858409760E0E090"/>
  </w:style>
  <w:style w:type="paragraph" w:customStyle="1" w:styleId="CF29C672E69D4C4E83A4A985B5AE0056">
    <w:name w:val="CF29C672E69D4C4E83A4A985B5AE0056"/>
  </w:style>
  <w:style w:type="paragraph" w:customStyle="1" w:styleId="3D25EAAD3112469EB5BA670F3B56D4CF">
    <w:name w:val="3D25EAAD3112469EB5BA670F3B56D4CF"/>
  </w:style>
  <w:style w:type="paragraph" w:customStyle="1" w:styleId="F96A11129F7647B18149F6D9F12CC61F">
    <w:name w:val="F96A11129F7647B18149F6D9F12CC61F"/>
  </w:style>
  <w:style w:type="paragraph" w:customStyle="1" w:styleId="9A59A86EF8A14BC1AF9E717CDF706C20">
    <w:name w:val="9A59A86EF8A14BC1AF9E717CDF706C20"/>
  </w:style>
  <w:style w:type="paragraph" w:customStyle="1" w:styleId="811E8659646C436FBC7AE877CE0BEF24">
    <w:name w:val="811E8659646C436FBC7AE877CE0BEF24"/>
  </w:style>
  <w:style w:type="paragraph" w:customStyle="1" w:styleId="FB0C8B55E27D464ABA569A3D532255EE">
    <w:name w:val="FB0C8B55E27D464ABA569A3D532255EE"/>
  </w:style>
  <w:style w:type="paragraph" w:customStyle="1" w:styleId="9BE0A9F9A59F49CA94D38FEFD52D4DC9">
    <w:name w:val="9BE0A9F9A59F49CA94D38FEFD52D4DC9"/>
  </w:style>
  <w:style w:type="paragraph" w:customStyle="1" w:styleId="8FE73BD951F14B7296B59B591B5D5519">
    <w:name w:val="8FE73BD951F14B7296B59B591B5D5519"/>
  </w:style>
  <w:style w:type="paragraph" w:customStyle="1" w:styleId="713596D7DCAF442CA3CD57585F16C6B3">
    <w:name w:val="713596D7DCAF442CA3CD57585F16C6B3"/>
  </w:style>
  <w:style w:type="paragraph" w:customStyle="1" w:styleId="402B604B3E9542709B501701E1D28C98">
    <w:name w:val="402B604B3E9542709B501701E1D28C98"/>
  </w:style>
  <w:style w:type="paragraph" w:customStyle="1" w:styleId="BDA48D6C863846819B64F7B2EE122AF1">
    <w:name w:val="BDA48D6C863846819B64F7B2EE122AF1"/>
  </w:style>
  <w:style w:type="paragraph" w:customStyle="1" w:styleId="CEC85BA95B7548049985417D13D4A741">
    <w:name w:val="CEC85BA95B7548049985417D13D4A741"/>
  </w:style>
  <w:style w:type="paragraph" w:customStyle="1" w:styleId="4494C4FAD0FB4890A6AC7DE9D6EBD108">
    <w:name w:val="4494C4FAD0FB4890A6AC7DE9D6EBD108"/>
  </w:style>
  <w:style w:type="paragraph" w:customStyle="1" w:styleId="B1AEFFC9CE0845EEBE899160292C4450">
    <w:name w:val="B1AEFFC9CE0845EEBE899160292C4450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F5690C7EA02481C930E2A908145A778">
    <w:name w:val="BF5690C7EA02481C930E2A908145A77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2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2023-10-24T22:18:00Z</dcterms:created>
  <dcterms:modified xsi:type="dcterms:W3CDTF">2023-10-25T00:58:00Z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